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D01801">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D01801">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D01801">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D01801">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D01801">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D01801">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D01801">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D01801">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D01801">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D01801">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D01801">
        <w:fldChar w:fldCharType="begin"/>
      </w:r>
      <w:r w:rsidR="00D01801">
        <w:instrText xml:space="preserve"> SEQ Tabelle \* ARABIC </w:instrText>
      </w:r>
      <w:r w:rsidR="00D01801">
        <w:fldChar w:fldCharType="separate"/>
      </w:r>
      <w:r w:rsidR="008D7BD0">
        <w:rPr>
          <w:noProof/>
        </w:rPr>
        <w:t>1</w:t>
      </w:r>
      <w:r w:rsidR="00D01801">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 describe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stacktracea</w:t>
      </w:r>
      <w:proofErr w:type="spell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84A968D" w:rsidR="00E97E07" w:rsidRDefault="00E97E07" w:rsidP="00E97E07">
      <w:pPr>
        <w:pStyle w:val="berschrift1"/>
        <w:rPr>
          <w:lang w:val="en-US"/>
        </w:rPr>
      </w:pPr>
      <w:r w:rsidRPr="00E97E07">
        <w:rPr>
          <w:lang w:val="en-US"/>
        </w:rPr>
        <w:t xml:space="preserve">Screenshots of the provided </w:t>
      </w:r>
      <w:r>
        <w:rPr>
          <w:lang w:val="en-US"/>
        </w:rPr>
        <w:t>c</w:t>
      </w:r>
      <w:r w:rsidRPr="00E97E07">
        <w:rPr>
          <w:lang w:val="en-US"/>
        </w:rPr>
        <w:t>ommon exemplars</w:t>
      </w:r>
    </w:p>
    <w:p w14:paraId="007E6E47" w14:textId="284B96FD" w:rsidR="002C4407" w:rsidRDefault="002C4407" w:rsidP="002C4407">
      <w:pPr>
        <w:rPr>
          <w:lang w:val="en-US"/>
        </w:rPr>
      </w:pPr>
      <w:r>
        <w:rPr>
          <w:lang w:val="en-US"/>
        </w:rPr>
        <w:t xml:space="preserve">Our program does not allow pictures to be uploaded. This is why the copied exemplars are strictly textual based. </w:t>
      </w:r>
    </w:p>
    <w:p w14:paraId="33D6DA2F" w14:textId="77777777"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3BB710F2"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55E901B3" w:rsidR="00683311" w:rsidRPr="00683311" w:rsidRDefault="00970BD2" w:rsidP="00683311">
      <w:pPr>
        <w:rPr>
          <w:lang w:val="en-US"/>
        </w:rPr>
      </w:pPr>
      <w:r>
        <w:rPr>
          <w:noProof/>
        </w:rPr>
        <w:drawing>
          <wp:anchor distT="0" distB="0" distL="114300" distR="114300" simplePos="0" relativeHeight="251658752" behindDoc="0" locked="0" layoutInCell="1" allowOverlap="1" wp14:anchorId="3D469BC0" wp14:editId="74ECCE66">
            <wp:simplePos x="0" y="0"/>
            <wp:positionH relativeFrom="column">
              <wp:posOffset>-292735</wp:posOffset>
            </wp:positionH>
            <wp:positionV relativeFrom="paragraph">
              <wp:posOffset>119380</wp:posOffset>
            </wp:positionV>
            <wp:extent cx="5975985" cy="3211195"/>
            <wp:effectExtent l="0" t="0" r="5715" b="8255"/>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margin">
              <wp14:pctWidth>0</wp14:pctWidth>
            </wp14:sizeRelH>
            <wp14:sizeRelV relativeFrom="margin">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25AAB98C"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71D69865" w:rsidR="00243DF1" w:rsidRDefault="00243DF1" w:rsidP="005F77B9">
      <w:pPr>
        <w:rPr>
          <w:lang w:val="en-US"/>
        </w:rPr>
      </w:pPr>
      <w:r>
        <w:rPr>
          <w:lang w:val="en-US"/>
        </w:rPr>
        <w:t xml:space="preserve">Source: </w:t>
      </w:r>
      <w:r w:rsidRPr="00243DF1">
        <w:rPr>
          <w:lang w:val="en-US"/>
        </w:rPr>
        <w:t>https://www.hpi.uni-potsdam.de/giese/public/selfadapt/exemplars/feed-me-feed-me/</w:t>
      </w:r>
    </w:p>
    <w:p w14:paraId="2990B0B2" w14:textId="66F321E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0"/>
      <w:footerReference w:type="default" r:id="rId61"/>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BB5CB" w14:textId="77777777" w:rsidR="00D01801" w:rsidRDefault="00D01801" w:rsidP="000A78E0">
      <w:pPr>
        <w:spacing w:line="240" w:lineRule="auto"/>
      </w:pPr>
      <w:r>
        <w:separator/>
      </w:r>
    </w:p>
  </w:endnote>
  <w:endnote w:type="continuationSeparator" w:id="0">
    <w:p w14:paraId="0AA14EB7" w14:textId="77777777" w:rsidR="00D01801" w:rsidRDefault="00D01801"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69B440FA"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97E07">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83066" w14:textId="77777777" w:rsidR="00D01801" w:rsidRDefault="00D01801" w:rsidP="000A78E0">
      <w:pPr>
        <w:spacing w:line="240" w:lineRule="auto"/>
      </w:pPr>
      <w:r>
        <w:separator/>
      </w:r>
    </w:p>
  </w:footnote>
  <w:footnote w:type="continuationSeparator" w:id="0">
    <w:p w14:paraId="0DC231ED" w14:textId="77777777" w:rsidR="00D01801" w:rsidRDefault="00D01801"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01801"/>
    <w:rsid w:val="00D2518F"/>
    <w:rsid w:val="00D43F4C"/>
    <w:rsid w:val="00D53140"/>
    <w:rsid w:val="00D6017C"/>
    <w:rsid w:val="00D676B6"/>
    <w:rsid w:val="00D7485A"/>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D5B5E"/>
    <w:rsid w:val="008A5E35"/>
    <w:rsid w:val="00A66599"/>
    <w:rsid w:val="00BE5B36"/>
    <w:rsid w:val="00CA4A1F"/>
    <w:rsid w:val="00DF68EC"/>
    <w:rsid w:val="00F42BD5"/>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26</Pages>
  <Words>1991</Words>
  <Characters>11352</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67</cp:revision>
  <cp:lastPrinted>2015-11-11T12:56:00Z</cp:lastPrinted>
  <dcterms:created xsi:type="dcterms:W3CDTF">2021-06-20T16:27:00Z</dcterms:created>
  <dcterms:modified xsi:type="dcterms:W3CDTF">2021-07-08T17:23:00Z</dcterms:modified>
</cp:coreProperties>
</file>