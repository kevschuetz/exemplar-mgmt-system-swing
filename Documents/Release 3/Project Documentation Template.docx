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val="en-US"/>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val="en-US"/>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val="en-US"/>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lang w:val="en-AT" w:eastAsia="en-AT"/>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lang w:val="en-AT" w:eastAsia="en-AT"/>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504260">
      <w:pPr>
        <w:pStyle w:val="Verzeichnis1"/>
        <w:rPr>
          <w:rFonts w:asciiTheme="minorHAnsi" w:eastAsiaTheme="minorEastAsia" w:hAnsiTheme="minorHAnsi"/>
          <w:noProof/>
          <w:lang w:val="en-AT" w:eastAsia="en-AT"/>
        </w:rPr>
      </w:pPr>
      <w:hyperlink w:anchor="_Toc75538607" w:history="1">
        <w:r w:rsidR="0056169F" w:rsidRPr="000A544D">
          <w:rPr>
            <w:rStyle w:val="Hyperlink"/>
            <w:noProof/>
          </w:rPr>
          <w:t>2.</w:t>
        </w:r>
        <w:r w:rsidR="0056169F">
          <w:rPr>
            <w:rFonts w:asciiTheme="minorHAnsi" w:eastAsiaTheme="minorEastAsia" w:hAnsiTheme="minorHAnsi"/>
            <w:noProof/>
            <w:lang w:val="en-AT" w:eastAsia="en-AT"/>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504260">
      <w:pPr>
        <w:pStyle w:val="Verzeichnis1"/>
        <w:rPr>
          <w:rFonts w:asciiTheme="minorHAnsi" w:eastAsiaTheme="minorEastAsia" w:hAnsiTheme="minorHAnsi"/>
          <w:noProof/>
          <w:lang w:val="en-AT" w:eastAsia="en-AT"/>
        </w:rPr>
      </w:pPr>
      <w:hyperlink w:anchor="_Toc75538608" w:history="1">
        <w:r w:rsidR="0056169F" w:rsidRPr="000A544D">
          <w:rPr>
            <w:rStyle w:val="Hyperlink"/>
            <w:noProof/>
            <w:lang w:val="en-US"/>
          </w:rPr>
          <w:t>3.</w:t>
        </w:r>
        <w:r w:rsidR="0056169F">
          <w:rPr>
            <w:rFonts w:asciiTheme="minorHAnsi" w:eastAsiaTheme="minorEastAsia" w:hAnsiTheme="minorHAnsi"/>
            <w:noProof/>
            <w:lang w:val="en-AT" w:eastAsia="en-AT"/>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504260">
      <w:pPr>
        <w:pStyle w:val="Verzeichnis1"/>
        <w:rPr>
          <w:rFonts w:asciiTheme="minorHAnsi" w:eastAsiaTheme="minorEastAsia" w:hAnsiTheme="minorHAnsi"/>
          <w:noProof/>
          <w:lang w:val="en-AT" w:eastAsia="en-AT"/>
        </w:rPr>
      </w:pPr>
      <w:hyperlink w:anchor="_Toc75538609" w:history="1">
        <w:r w:rsidR="0056169F" w:rsidRPr="000A544D">
          <w:rPr>
            <w:rStyle w:val="Hyperlink"/>
            <w:noProof/>
            <w:lang w:val="en-US"/>
          </w:rPr>
          <w:t>4.</w:t>
        </w:r>
        <w:r w:rsidR="0056169F">
          <w:rPr>
            <w:rFonts w:asciiTheme="minorHAnsi" w:eastAsiaTheme="minorEastAsia" w:hAnsiTheme="minorHAnsi"/>
            <w:noProof/>
            <w:lang w:val="en-AT" w:eastAsia="en-AT"/>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504260">
      <w:pPr>
        <w:pStyle w:val="Verzeichnis2"/>
        <w:rPr>
          <w:rFonts w:asciiTheme="minorHAnsi" w:eastAsiaTheme="minorEastAsia" w:hAnsiTheme="minorHAnsi"/>
          <w:noProof/>
          <w:lang w:val="en-AT" w:eastAsia="en-AT"/>
        </w:rPr>
      </w:pPr>
      <w:hyperlink w:anchor="_Toc75538610" w:history="1">
        <w:r w:rsidR="0056169F" w:rsidRPr="000A544D">
          <w:rPr>
            <w:rStyle w:val="Hyperlink"/>
            <w:noProof/>
          </w:rPr>
          <w:t>4.1.</w:t>
        </w:r>
        <w:r w:rsidR="0056169F">
          <w:rPr>
            <w:rFonts w:asciiTheme="minorHAnsi" w:eastAsiaTheme="minorEastAsia" w:hAnsiTheme="minorHAnsi"/>
            <w:noProof/>
            <w:lang w:val="en-AT" w:eastAsia="en-AT"/>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504260">
      <w:pPr>
        <w:pStyle w:val="Verzeichnis3"/>
        <w:rPr>
          <w:rFonts w:asciiTheme="minorHAnsi" w:eastAsiaTheme="minorEastAsia" w:hAnsiTheme="minorHAnsi"/>
          <w:lang w:val="en-AT" w:eastAsia="en-AT"/>
        </w:rPr>
      </w:pPr>
      <w:hyperlink w:anchor="_Toc75538611" w:history="1">
        <w:r w:rsidR="0056169F" w:rsidRPr="000A544D">
          <w:rPr>
            <w:rStyle w:val="Hyperlink"/>
          </w:rPr>
          <w:t>4.1.1.</w:t>
        </w:r>
        <w:r w:rsidR="0056169F">
          <w:rPr>
            <w:rFonts w:asciiTheme="minorHAnsi" w:eastAsiaTheme="minorEastAsia" w:hAnsiTheme="minorHAnsi"/>
            <w:lang w:val="en-AT" w:eastAsia="en-AT"/>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504260">
      <w:pPr>
        <w:pStyle w:val="Verzeichnis3"/>
        <w:rPr>
          <w:rFonts w:asciiTheme="minorHAnsi" w:eastAsiaTheme="minorEastAsia" w:hAnsiTheme="minorHAnsi"/>
          <w:lang w:val="en-AT" w:eastAsia="en-AT"/>
        </w:rPr>
      </w:pPr>
      <w:hyperlink w:anchor="_Toc75538612" w:history="1">
        <w:r w:rsidR="0056169F" w:rsidRPr="000A544D">
          <w:rPr>
            <w:rStyle w:val="Hyperlink"/>
          </w:rPr>
          <w:t>4.1.2.</w:t>
        </w:r>
        <w:r w:rsidR="0056169F">
          <w:rPr>
            <w:rFonts w:asciiTheme="minorHAnsi" w:eastAsiaTheme="minorEastAsia" w:hAnsiTheme="minorHAnsi"/>
            <w:lang w:val="en-AT" w:eastAsia="en-AT"/>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504260">
      <w:pPr>
        <w:pStyle w:val="Verzeichnis2"/>
        <w:rPr>
          <w:rFonts w:asciiTheme="minorHAnsi" w:eastAsiaTheme="minorEastAsia" w:hAnsiTheme="minorHAnsi"/>
          <w:noProof/>
          <w:lang w:val="en-AT" w:eastAsia="en-AT"/>
        </w:rPr>
      </w:pPr>
      <w:hyperlink w:anchor="_Toc75538613" w:history="1">
        <w:r w:rsidR="0056169F" w:rsidRPr="000A544D">
          <w:rPr>
            <w:rStyle w:val="Hyperlink"/>
            <w:noProof/>
          </w:rPr>
          <w:t>4.2.</w:t>
        </w:r>
        <w:r w:rsidR="0056169F">
          <w:rPr>
            <w:rFonts w:asciiTheme="minorHAnsi" w:eastAsiaTheme="minorEastAsia" w:hAnsiTheme="minorHAnsi"/>
            <w:noProof/>
            <w:lang w:val="en-AT" w:eastAsia="en-AT"/>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504260">
      <w:pPr>
        <w:pStyle w:val="Verzeichnis2"/>
        <w:rPr>
          <w:rFonts w:asciiTheme="minorHAnsi" w:eastAsiaTheme="minorEastAsia" w:hAnsiTheme="minorHAnsi"/>
          <w:noProof/>
          <w:lang w:val="en-AT" w:eastAsia="en-AT"/>
        </w:rPr>
      </w:pPr>
      <w:hyperlink w:anchor="_Toc75538614" w:history="1">
        <w:r w:rsidR="0056169F" w:rsidRPr="000A544D">
          <w:rPr>
            <w:rStyle w:val="Hyperlink"/>
            <w:noProof/>
          </w:rPr>
          <w:t>4.3.</w:t>
        </w:r>
        <w:r w:rsidR="0056169F">
          <w:rPr>
            <w:rFonts w:asciiTheme="minorHAnsi" w:eastAsiaTheme="minorEastAsia" w:hAnsiTheme="minorHAnsi"/>
            <w:noProof/>
            <w:lang w:val="en-AT" w:eastAsia="en-AT"/>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504260">
      <w:pPr>
        <w:pStyle w:val="Verzeichnis2"/>
        <w:rPr>
          <w:rFonts w:asciiTheme="minorHAnsi" w:eastAsiaTheme="minorEastAsia" w:hAnsiTheme="minorHAnsi"/>
          <w:noProof/>
          <w:lang w:val="en-AT" w:eastAsia="en-AT"/>
        </w:rPr>
      </w:pPr>
      <w:hyperlink w:anchor="_Toc75538615" w:history="1">
        <w:r w:rsidR="0056169F" w:rsidRPr="000A544D">
          <w:rPr>
            <w:rStyle w:val="Hyperlink"/>
            <w:noProof/>
            <w:lang w:val="en-US"/>
          </w:rPr>
          <w:t>4.4.</w:t>
        </w:r>
        <w:r w:rsidR="0056169F">
          <w:rPr>
            <w:rFonts w:asciiTheme="minorHAnsi" w:eastAsiaTheme="minorEastAsia" w:hAnsiTheme="minorHAnsi"/>
            <w:noProof/>
            <w:lang w:val="en-AT" w:eastAsia="en-AT"/>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504260">
      <w:pPr>
        <w:pStyle w:val="Verzeichnis1"/>
        <w:rPr>
          <w:rFonts w:asciiTheme="minorHAnsi" w:eastAsiaTheme="minorEastAsia" w:hAnsiTheme="minorHAnsi"/>
          <w:noProof/>
          <w:lang w:val="en-AT" w:eastAsia="en-AT"/>
        </w:rPr>
      </w:pPr>
      <w:hyperlink w:anchor="_Toc75538616" w:history="1">
        <w:r w:rsidR="0056169F" w:rsidRPr="000A544D">
          <w:rPr>
            <w:rStyle w:val="Hyperlink"/>
            <w:noProof/>
          </w:rPr>
          <w:t>5.</w:t>
        </w:r>
        <w:r w:rsidR="0056169F">
          <w:rPr>
            <w:rFonts w:asciiTheme="minorHAnsi" w:eastAsiaTheme="minorEastAsia" w:hAnsiTheme="minorHAnsi"/>
            <w:noProof/>
            <w:lang w:val="en-AT" w:eastAsia="en-AT"/>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DE1A58"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DE1A58"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DE1A58"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504260">
        <w:fldChar w:fldCharType="begin"/>
      </w:r>
      <w:r w:rsidR="00504260">
        <w:instrText xml:space="preserve"> SEQ Tabelle \* ARABIC </w:instrText>
      </w:r>
      <w:r w:rsidR="00504260">
        <w:fldChar w:fldCharType="separate"/>
      </w:r>
      <w:r w:rsidR="008D7BD0">
        <w:rPr>
          <w:noProof/>
        </w:rPr>
        <w:t>1</w:t>
      </w:r>
      <w:r w:rsidR="00504260">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When logged in the User Profile can always be retrieved, </w:t>
      </w:r>
      <w:proofErr w:type="gramStart"/>
      <w:r>
        <w:rPr>
          <w:rFonts w:ascii="Arial" w:hAnsi="Arial" w:cs="Arial"/>
          <w:color w:val="000000"/>
          <w:sz w:val="22"/>
          <w:szCs w:val="22"/>
        </w:rPr>
        <w:t>updated</w:t>
      </w:r>
      <w:proofErr w:type="gramEnd"/>
      <w:r>
        <w:rPr>
          <w:rFonts w:ascii="Arial" w:hAnsi="Arial" w:cs="Arial"/>
          <w:color w:val="000000"/>
          <w:sz w:val="22"/>
          <w:szCs w:val="22"/>
        </w:rPr>
        <w:t xml:space="preserve">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7BFFFBE" w14:textId="5D867128" w:rsidR="00FE654E" w:rsidRDefault="00DE1A58" w:rsidP="00C04C84">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w:t>
      </w:r>
      <w:r w:rsidR="0045050C">
        <w:rPr>
          <w:rFonts w:ascii="Arial" w:hAnsi="Arial" w:cs="Arial"/>
          <w:color w:val="000000"/>
          <w:sz w:val="22"/>
          <w:szCs w:val="22"/>
        </w:rPr>
        <w:t xml:space="preserve"> – Exemplars – Import:</w:t>
      </w:r>
    </w:p>
    <w:p w14:paraId="0D15C550" w14:textId="4F449D80" w:rsidR="00DE1A58" w:rsidRPr="00C04C84" w:rsidRDefault="00DE1A58" w:rsidP="00C04C84">
      <w:pPr>
        <w:pStyle w:val="StandardWeb"/>
        <w:spacing w:line="300" w:lineRule="atLeast"/>
        <w:rPr>
          <w:rFonts w:ascii="Arial" w:hAnsi="Arial" w:cs="Arial"/>
          <w:color w:val="000000"/>
          <w:sz w:val="22"/>
          <w:szCs w:val="22"/>
        </w:rPr>
      </w:pPr>
      <w:r>
        <w:rPr>
          <w:noProof/>
        </w:rPr>
        <w:drawing>
          <wp:inline distT="0" distB="0" distL="0" distR="0" wp14:anchorId="165B1DB5" wp14:editId="56037F81">
            <wp:extent cx="5975985" cy="3171825"/>
            <wp:effectExtent l="0" t="0" r="571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xml:space="preserve">. Here is a picture of our Exemplar dashboard, which contains the contributors, </w:t>
      </w:r>
      <w:proofErr w:type="gramStart"/>
      <w:r w:rsidR="00FE237B">
        <w:rPr>
          <w:rFonts w:ascii="Arial" w:hAnsi="Arial" w:cs="Arial"/>
          <w:color w:val="000000"/>
          <w:sz w:val="22"/>
          <w:szCs w:val="22"/>
        </w:rPr>
        <w:t>labels</w:t>
      </w:r>
      <w:proofErr w:type="gramEnd"/>
      <w:r w:rsidR="00FE237B">
        <w:rPr>
          <w:rFonts w:ascii="Arial" w:hAnsi="Arial" w:cs="Arial"/>
          <w:color w:val="000000"/>
          <w:sz w:val="22"/>
          <w:szCs w:val="22"/>
        </w:rPr>
        <w:t xml:space="preserve">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w:t>
      </w:r>
      <w:proofErr w:type="gramStart"/>
      <w:r w:rsidRPr="007A1939">
        <w:rPr>
          <w:rFonts w:ascii="Arial" w:hAnsi="Arial" w:cs="Arial"/>
          <w:i/>
          <w:iCs/>
          <w:color w:val="000000"/>
          <w:sz w:val="22"/>
          <w:szCs w:val="22"/>
          <w:highlight w:val="yellow"/>
        </w:rPr>
        <w:t>e.g.</w:t>
      </w:r>
      <w:proofErr w:type="gramEnd"/>
      <w:r w:rsidRPr="007A1939">
        <w:rPr>
          <w:rFonts w:ascii="Arial" w:hAnsi="Arial" w:cs="Arial"/>
          <w:i/>
          <w:iCs/>
          <w:color w:val="000000"/>
          <w:sz w:val="22"/>
          <w:szCs w:val="22"/>
          <w:highlight w:val="yellow"/>
        </w:rPr>
        <w:t xml:space="preserve"> model view controller)</w:t>
      </w: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Pr="005F77B9"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0066FC9E" w14:textId="02EC0DA9" w:rsidR="008763CA" w:rsidRPr="008169ED" w:rsidRDefault="005F77B9" w:rsidP="008763CA">
      <w:pPr>
        <w:pStyle w:val="berschrift2"/>
      </w:pPr>
      <w:bookmarkStart w:id="8" w:name="_Toc75538614"/>
      <w:r>
        <w:lastRenderedPageBreak/>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val="de-DE"/>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 maybe for the next </w:t>
      </w:r>
      <w:proofErr w:type="gramStart"/>
      <w:r w:rsidRPr="002556E7">
        <w:rPr>
          <w:rFonts w:ascii="Calibri" w:eastAsia="Calibri" w:hAnsi="Calibri" w:cs="Times New Roman"/>
          <w:lang w:val="en-US"/>
        </w:rPr>
        <w:t>release</w:t>
      </w:r>
      <w:proofErr w:type="gramEnd"/>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val="de-DE"/>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stacktracea</w:t>
      </w:r>
      <w:proofErr w:type="spellEnd"/>
      <w:proofErr w:type="gram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Overview of created JUnit tests (possibly with selected tests), test </w:t>
      </w:r>
      <w:proofErr w:type="gramStart"/>
      <w:r>
        <w:rPr>
          <w:rFonts w:ascii="Arial" w:hAnsi="Arial" w:cs="Arial"/>
          <w:i/>
          <w:iCs/>
          <w:color w:val="000000"/>
          <w:sz w:val="22"/>
          <w:szCs w:val="22"/>
        </w:rPr>
        <w:t>coverage</w:t>
      </w:r>
      <w:proofErr w:type="gramEnd"/>
    </w:p>
    <w:p w14:paraId="5F9B9E20"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color w:val="000000"/>
          <w:sz w:val="22"/>
          <w:szCs w:val="22"/>
        </w:rPr>
        <w:t> </w:t>
      </w:r>
    </w:p>
    <w:p w14:paraId="700E20D1"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the acceptance tests for 3 selected requirements according to the following pattern:</w:t>
      </w:r>
    </w:p>
    <w:p w14:paraId="1A09F53D" w14:textId="77777777" w:rsidR="00581FDD" w:rsidRPr="005F77B9" w:rsidRDefault="00581FDD" w:rsidP="001917BF">
      <w:pPr>
        <w:rPr>
          <w:lang w:val="en-US"/>
        </w:rPr>
      </w:pPr>
    </w:p>
    <w:p w14:paraId="1D5238F1" w14:textId="77777777" w:rsidR="005F77B9" w:rsidRPr="005F77B9" w:rsidRDefault="005F77B9" w:rsidP="005F77B9">
      <w:pPr>
        <w:spacing w:line="240" w:lineRule="auto"/>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5F77B9" w14:paraId="296F8B87" w14:textId="77777777" w:rsidTr="005F77B9">
        <w:tc>
          <w:tcPr>
            <w:tcW w:w="4700" w:type="dxa"/>
            <w:tcMar>
              <w:top w:w="0" w:type="dxa"/>
              <w:left w:w="108" w:type="dxa"/>
              <w:bottom w:w="0" w:type="dxa"/>
              <w:right w:w="108" w:type="dxa"/>
            </w:tcMar>
            <w:hideMark/>
          </w:tcPr>
          <w:p w14:paraId="765F2C65" w14:textId="77777777" w:rsidR="005F77B9" w:rsidRDefault="005F77B9">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3C371D65"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3C9E277A" w14:textId="77777777" w:rsidTr="005F77B9">
        <w:tc>
          <w:tcPr>
            <w:tcW w:w="4700" w:type="dxa"/>
            <w:tcMar>
              <w:top w:w="0" w:type="dxa"/>
              <w:left w:w="108" w:type="dxa"/>
              <w:bottom w:w="0" w:type="dxa"/>
              <w:right w:w="108" w:type="dxa"/>
            </w:tcMar>
            <w:hideMark/>
          </w:tcPr>
          <w:p w14:paraId="374879BC" w14:textId="77777777" w:rsidR="005F77B9" w:rsidRDefault="005F77B9">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7272E3E8"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A599EE3" w14:textId="77777777" w:rsidTr="005F77B9">
        <w:tc>
          <w:tcPr>
            <w:tcW w:w="4700" w:type="dxa"/>
            <w:tcMar>
              <w:top w:w="0" w:type="dxa"/>
              <w:left w:w="108" w:type="dxa"/>
              <w:bottom w:w="0" w:type="dxa"/>
              <w:right w:w="108" w:type="dxa"/>
            </w:tcMar>
            <w:hideMark/>
          </w:tcPr>
          <w:p w14:paraId="1A5D5840" w14:textId="77777777" w:rsidR="005F77B9" w:rsidRDefault="005F77B9">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0A0F5C6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0632E1E" w14:textId="77777777" w:rsidTr="005F77B9">
        <w:tc>
          <w:tcPr>
            <w:tcW w:w="4700" w:type="dxa"/>
            <w:tcMar>
              <w:top w:w="0" w:type="dxa"/>
              <w:left w:w="108" w:type="dxa"/>
              <w:bottom w:w="0" w:type="dxa"/>
              <w:right w:w="108" w:type="dxa"/>
            </w:tcMar>
            <w:hideMark/>
          </w:tcPr>
          <w:p w14:paraId="2B312369" w14:textId="77777777" w:rsidR="005F77B9" w:rsidRDefault="005F77B9">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17284EC9"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BC8CBAD" w14:textId="77777777" w:rsidTr="005F77B9">
        <w:tc>
          <w:tcPr>
            <w:tcW w:w="4700" w:type="dxa"/>
            <w:tcMar>
              <w:top w:w="0" w:type="dxa"/>
              <w:left w:w="108" w:type="dxa"/>
              <w:bottom w:w="0" w:type="dxa"/>
              <w:right w:w="108" w:type="dxa"/>
            </w:tcMar>
            <w:hideMark/>
          </w:tcPr>
          <w:p w14:paraId="77ECF81B" w14:textId="24161760" w:rsidR="005F77B9" w:rsidRDefault="005F77B9">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58F7216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CB49F2B" w14:textId="77777777" w:rsidTr="005F77B9">
        <w:tc>
          <w:tcPr>
            <w:tcW w:w="4700" w:type="dxa"/>
            <w:tcMar>
              <w:top w:w="0" w:type="dxa"/>
              <w:left w:w="108" w:type="dxa"/>
              <w:bottom w:w="0" w:type="dxa"/>
              <w:right w:w="108" w:type="dxa"/>
            </w:tcMar>
            <w:hideMark/>
          </w:tcPr>
          <w:p w14:paraId="013A773B" w14:textId="499BF7EE" w:rsidR="005F77B9" w:rsidRDefault="005F77B9">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AFCBB9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B53D145" w14:textId="77777777" w:rsidTr="005F77B9">
        <w:tc>
          <w:tcPr>
            <w:tcW w:w="4700" w:type="dxa"/>
            <w:tcMar>
              <w:top w:w="0" w:type="dxa"/>
              <w:left w:w="108" w:type="dxa"/>
              <w:bottom w:w="0" w:type="dxa"/>
              <w:right w:w="108" w:type="dxa"/>
            </w:tcMar>
            <w:hideMark/>
          </w:tcPr>
          <w:p w14:paraId="084AEC5F" w14:textId="77777777" w:rsidR="005F77B9" w:rsidRDefault="005F77B9">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D5AB16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45EA15D1" w14:textId="77777777" w:rsidTr="005F77B9">
        <w:tc>
          <w:tcPr>
            <w:tcW w:w="4700" w:type="dxa"/>
            <w:tcMar>
              <w:top w:w="0" w:type="dxa"/>
              <w:left w:w="108" w:type="dxa"/>
              <w:bottom w:w="0" w:type="dxa"/>
              <w:right w:w="108" w:type="dxa"/>
            </w:tcMar>
            <w:hideMark/>
          </w:tcPr>
          <w:p w14:paraId="399027A6" w14:textId="77777777" w:rsidR="005F77B9" w:rsidRDefault="005F77B9">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6A4DCE23"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7D5BFE9F" w14:textId="77777777" w:rsidTr="005F77B9">
        <w:tc>
          <w:tcPr>
            <w:tcW w:w="4700" w:type="dxa"/>
            <w:tcMar>
              <w:top w:w="0" w:type="dxa"/>
              <w:left w:w="108" w:type="dxa"/>
              <w:bottom w:w="0" w:type="dxa"/>
              <w:right w:w="108" w:type="dxa"/>
            </w:tcMar>
            <w:hideMark/>
          </w:tcPr>
          <w:p w14:paraId="4053CB7E" w14:textId="77777777" w:rsidR="005F77B9" w:rsidRDefault="005F77B9">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9B26F1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7C0E4EC" w14:textId="77777777" w:rsidTr="005F77B9">
        <w:tc>
          <w:tcPr>
            <w:tcW w:w="4700" w:type="dxa"/>
            <w:tcMar>
              <w:top w:w="0" w:type="dxa"/>
              <w:left w:w="108" w:type="dxa"/>
              <w:bottom w:w="0" w:type="dxa"/>
              <w:right w:w="108" w:type="dxa"/>
            </w:tcMar>
            <w:hideMark/>
          </w:tcPr>
          <w:p w14:paraId="4D4407FB" w14:textId="77777777" w:rsidR="005F77B9" w:rsidRDefault="005F77B9">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45F3098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6C1D807E" w14:textId="77777777" w:rsidTr="005F77B9">
        <w:tc>
          <w:tcPr>
            <w:tcW w:w="4700" w:type="dxa"/>
            <w:tcMar>
              <w:top w:w="0" w:type="dxa"/>
              <w:left w:w="108" w:type="dxa"/>
              <w:bottom w:w="0" w:type="dxa"/>
              <w:right w:w="108" w:type="dxa"/>
            </w:tcMar>
            <w:hideMark/>
          </w:tcPr>
          <w:p w14:paraId="5E1AEEA6" w14:textId="6C5099EA" w:rsidR="005F77B9" w:rsidRDefault="005F77B9">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A4249F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FA47DF3" w14:textId="77777777" w:rsidTr="005F77B9">
        <w:tc>
          <w:tcPr>
            <w:tcW w:w="4700" w:type="dxa"/>
            <w:tcMar>
              <w:top w:w="0" w:type="dxa"/>
              <w:left w:w="108" w:type="dxa"/>
              <w:bottom w:w="0" w:type="dxa"/>
              <w:right w:w="108" w:type="dxa"/>
            </w:tcMar>
            <w:hideMark/>
          </w:tcPr>
          <w:p w14:paraId="42D75F34" w14:textId="77777777" w:rsidR="005F77B9" w:rsidRDefault="005F77B9">
            <w:pPr>
              <w:pStyle w:val="StandardWeb"/>
              <w:spacing w:before="0" w:beforeAutospacing="0" w:after="0" w:afterAutospacing="0" w:line="300" w:lineRule="atLeast"/>
            </w:pPr>
            <w:r>
              <w:rPr>
                <w:rFonts w:ascii="Arial" w:hAnsi="Arial" w:cs="Arial"/>
                <w:sz w:val="22"/>
                <w:szCs w:val="22"/>
              </w:rPr>
              <w:lastRenderedPageBreak/>
              <w:t>Comments</w:t>
            </w:r>
          </w:p>
        </w:tc>
        <w:tc>
          <w:tcPr>
            <w:tcW w:w="0" w:type="auto"/>
            <w:vAlign w:val="center"/>
            <w:hideMark/>
          </w:tcPr>
          <w:p w14:paraId="5B6C2A6D" w14:textId="77777777" w:rsidR="005F77B9" w:rsidRDefault="005F77B9">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3863F90B" w:rsidR="00262BC1" w:rsidRPr="00300FA2" w:rsidRDefault="00262BC1" w:rsidP="005F77B9"/>
    <w:sectPr w:rsidR="00262BC1" w:rsidRPr="00300FA2" w:rsidSect="00867CCF">
      <w:headerReference w:type="default" r:id="rId57"/>
      <w:footerReference w:type="default" r:id="rId58"/>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D3038" w14:textId="77777777" w:rsidR="00504260" w:rsidRDefault="00504260" w:rsidP="000A78E0">
      <w:pPr>
        <w:spacing w:line="240" w:lineRule="auto"/>
      </w:pPr>
      <w:r>
        <w:separator/>
      </w:r>
    </w:p>
  </w:endnote>
  <w:endnote w:type="continuationSeparator" w:id="0">
    <w:p w14:paraId="1BA8EE7B" w14:textId="77777777" w:rsidR="00504260" w:rsidRDefault="00504260"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val="en-US"/>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5B5E549B"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DE1A58">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262BC1">
      <w:rPr>
        <w:noProof/>
      </w:rPr>
      <w:t>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262BC1">
      <w:rPr>
        <w:noProof/>
      </w:rPr>
      <w:t>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BA907" w14:textId="77777777" w:rsidR="00504260" w:rsidRDefault="00504260" w:rsidP="000A78E0">
      <w:pPr>
        <w:spacing w:line="240" w:lineRule="auto"/>
      </w:pPr>
      <w:r>
        <w:separator/>
      </w:r>
    </w:p>
  </w:footnote>
  <w:footnote w:type="continuationSeparator" w:id="0">
    <w:p w14:paraId="26E6376D" w14:textId="77777777" w:rsidR="00504260" w:rsidRDefault="00504260"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val="en-US"/>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val="en-US"/>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8E0"/>
    <w:rsid w:val="000B11D4"/>
    <w:rsid w:val="000C0B44"/>
    <w:rsid w:val="000C35CC"/>
    <w:rsid w:val="000C450D"/>
    <w:rsid w:val="000D62F4"/>
    <w:rsid w:val="000E39EB"/>
    <w:rsid w:val="000E433A"/>
    <w:rsid w:val="000F0A7A"/>
    <w:rsid w:val="000F58B2"/>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A18"/>
    <w:rsid w:val="003F59A2"/>
    <w:rsid w:val="00405FCC"/>
    <w:rsid w:val="00420A85"/>
    <w:rsid w:val="00423980"/>
    <w:rsid w:val="00423E25"/>
    <w:rsid w:val="00435574"/>
    <w:rsid w:val="00435FC2"/>
    <w:rsid w:val="00436954"/>
    <w:rsid w:val="00437EEE"/>
    <w:rsid w:val="00446C42"/>
    <w:rsid w:val="00446C89"/>
    <w:rsid w:val="0045050C"/>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04260"/>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E55"/>
    <w:rsid w:val="00DD43C7"/>
    <w:rsid w:val="00DE1A58"/>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4BE1869-337B-4405-B3CD-768222F6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1F"/>
    <w:rsid w:val="0004446A"/>
    <w:rsid w:val="000800E7"/>
    <w:rsid w:val="000A1B96"/>
    <w:rsid w:val="0018555E"/>
    <w:rsid w:val="0026352B"/>
    <w:rsid w:val="006D5B5E"/>
    <w:rsid w:val="008A5E35"/>
    <w:rsid w:val="00A66599"/>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A916A27E-DDF5-4C33-9679-4A042D14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24</Pages>
  <Words>1588</Words>
  <Characters>9053</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59</cp:revision>
  <cp:lastPrinted>2015-11-11T12:56:00Z</cp:lastPrinted>
  <dcterms:created xsi:type="dcterms:W3CDTF">2021-06-20T16:27:00Z</dcterms:created>
  <dcterms:modified xsi:type="dcterms:W3CDTF">2021-06-25T17:06:00Z</dcterms:modified>
</cp:coreProperties>
</file>